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EA1D" w14:textId="77777777" w:rsidR="000C673A" w:rsidRDefault="00420C2E">
      <w:pPr>
        <w:jc w:val="center"/>
      </w:pPr>
      <w:r>
        <w:rPr>
          <w:noProof/>
        </w:rPr>
        <w:pict w14:anchorId="63BC56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1" o:spid="_x0000_s1027" type="#_x0000_t75" alt="" style="position:absolute;left:0;text-align:left;margin-left:399.1pt;margin-top:-2.8pt;width:96.5pt;height:90.1pt;z-index:251657216;visibility:visible;mso-wrap-edited:f;mso-width-percent:0;mso-height-percent:0;mso-wrap-distance-left:0;mso-wrap-distance-right:0;mso-width-percent:0;mso-height-percent:0" filled="t">
            <v:imagedata r:id="rId8" o:title="" croptop="-50f" cropbottom="-50f" cropleft="-48f" cropright="-48f"/>
          </v:shape>
        </w:pict>
      </w:r>
      <w:r>
        <w:rPr>
          <w:rFonts w:ascii="Verdana" w:hAnsi="Verdana" w:cs="Verdana"/>
          <w:b/>
          <w:sz w:val="56"/>
          <w:szCs w:val="56"/>
        </w:rPr>
        <w:t>JOSEF</w:t>
      </w:r>
      <w:r>
        <w:rPr>
          <w:rFonts w:ascii="Verdana" w:hAnsi="Verdana" w:cs="Verdana"/>
          <w:b/>
          <w:sz w:val="36"/>
          <w:szCs w:val="36"/>
        </w:rPr>
        <w:t xml:space="preserve">  </w:t>
      </w:r>
      <w:r>
        <w:rPr>
          <w:rFonts w:ascii="Verdana" w:hAnsi="Verdana" w:cs="Verdana"/>
          <w:b/>
          <w:sz w:val="56"/>
          <w:szCs w:val="56"/>
        </w:rPr>
        <w:t>KARGL</w:t>
      </w:r>
    </w:p>
    <w:p w14:paraId="0BEB5053" w14:textId="77777777" w:rsidR="000C673A" w:rsidRDefault="00420C2E">
      <w:pPr>
        <w:jc w:val="center"/>
        <w:rPr>
          <w:rFonts w:ascii="Verdana" w:hAnsi="Verdana" w:cs="Verdana"/>
          <w:b/>
          <w:sz w:val="28"/>
          <w:szCs w:val="28"/>
        </w:rPr>
      </w:pPr>
      <w:r>
        <w:rPr>
          <w:rFonts w:ascii="Verdana" w:hAnsi="Verdana" w:cs="Verdana"/>
          <w:b/>
          <w:sz w:val="28"/>
          <w:szCs w:val="28"/>
        </w:rPr>
        <w:t>Holzimprägnierwerk</w:t>
      </w:r>
    </w:p>
    <w:p w14:paraId="5D75484F" w14:textId="77777777" w:rsidR="000C673A" w:rsidRDefault="00420C2E">
      <w:pPr>
        <w:jc w:val="center"/>
        <w:rPr>
          <w:rFonts w:ascii="Verdana" w:hAnsi="Verdana" w:cs="Verdana"/>
          <w:b/>
          <w:sz w:val="10"/>
          <w:szCs w:val="10"/>
        </w:rPr>
      </w:pPr>
      <w:r>
        <w:rPr>
          <w:rFonts w:ascii="Verdana" w:hAnsi="Verdana" w:cs="Verdana"/>
          <w:b/>
          <w:sz w:val="28"/>
          <w:szCs w:val="28"/>
        </w:rPr>
        <w:t>Hopfenmasten</w:t>
      </w:r>
    </w:p>
    <w:p w14:paraId="7763D577" w14:textId="77777777" w:rsidR="000C673A" w:rsidRDefault="000C673A">
      <w:pPr>
        <w:jc w:val="center"/>
        <w:rPr>
          <w:rFonts w:ascii="Verdana" w:hAnsi="Verdana" w:cs="Verdana"/>
          <w:b/>
          <w:sz w:val="10"/>
          <w:szCs w:val="10"/>
        </w:rPr>
      </w:pPr>
    </w:p>
    <w:p w14:paraId="4C011D1B" w14:textId="77777777" w:rsidR="000C673A" w:rsidRDefault="00420C2E">
      <w:pPr>
        <w:jc w:val="center"/>
        <w:rPr>
          <w:rFonts w:ascii="Verdana" w:hAnsi="Verdana" w:cs="Verdana"/>
          <w:b/>
          <w:bCs/>
          <w:sz w:val="18"/>
          <w:szCs w:val="18"/>
        </w:rPr>
      </w:pPr>
      <w:r>
        <w:rPr>
          <w:rFonts w:ascii="Verdana" w:hAnsi="Verdana" w:cs="Verdana"/>
          <w:b/>
          <w:bCs/>
          <w:sz w:val="18"/>
          <w:szCs w:val="18"/>
        </w:rPr>
        <w:t xml:space="preserve">Masten – Schneefangstangen – Rundholz </w:t>
      </w:r>
      <w:r>
        <w:rPr>
          <w:rFonts w:ascii="Verdana" w:hAnsi="Verdana" w:cs="Verdana"/>
          <w:b/>
          <w:bCs/>
          <w:sz w:val="18"/>
          <w:szCs w:val="18"/>
        </w:rPr>
        <w:br/>
      </w:r>
    </w:p>
    <w:p w14:paraId="61C67DC8" w14:textId="77777777" w:rsidR="000C673A" w:rsidRDefault="00420C2E">
      <w:pPr>
        <w:jc w:val="center"/>
      </w:pPr>
      <w:r>
        <w:rPr>
          <w:noProof/>
        </w:rPr>
        <w:pict w14:anchorId="250ACCD9">
          <v:rect id="Rechteck 1" o:spid="_x0000_s1026" style="position:absolute;left:0;text-align:left;margin-left:-8.65pt;margin-top:24.5pt;width:293.95pt;height:93.9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" filled="f" stroked="f" strokeweight="0">
            <v:textbox inset="2.58mm,1.31mm,2.58mm,1.31mm">
              <w:txbxContent>
                <w:p w14:paraId="2E5E4B20" w14:textId="77777777" w:rsidR="000C673A" w:rsidRDefault="00420C2E">
                  <w:pPr>
                    <w:rPr>
                      <w:rFonts w:ascii="Verdana" w:hAnsi="Verdana" w:cs="Verdana"/>
                      <w:sz w:val="28"/>
                      <w:szCs w:val="28"/>
                    </w:rPr>
                  </w:pPr>
                  <w:r>
                    <w:rPr>
                      <w:rFonts w:ascii="Verdana" w:hAnsi="Verdana" w:cs="Verdana"/>
                      <w:color w:val="000000"/>
                      <w:sz w:val="28"/>
                      <w:szCs w:val="28"/>
                    </w:rPr>
                    <w:t>{{ anrede }}</w:t>
                  </w:r>
                </w:p>
                <w:p w14:paraId="7274C8E3" w14:textId="77777777" w:rsidR="000C673A" w:rsidRDefault="00420C2E">
                  <w:pPr>
                    <w:rPr>
                      <w:rFonts w:ascii="Verdana" w:hAnsi="Verdana" w:cs="Verdana"/>
                      <w:sz w:val="28"/>
                      <w:szCs w:val="28"/>
                    </w:rPr>
                  </w:pPr>
                  <w:r>
                    <w:rPr>
                      <w:rFonts w:ascii="Verdana" w:hAnsi="Verdana" w:cs="Verdana"/>
                      <w:color w:val="000000"/>
                      <w:sz w:val="28"/>
                      <w:szCs w:val="28"/>
                    </w:rPr>
                    <w:t>{{ name }}</w:t>
                  </w:r>
                </w:p>
                <w:p w14:paraId="054BAA80" w14:textId="77777777" w:rsidR="000C673A" w:rsidRDefault="00420C2E">
                  <w:pPr>
                    <w:rPr>
                      <w:rFonts w:ascii="Verdana" w:hAnsi="Verdana" w:cs="Verdana"/>
                      <w:sz w:val="28"/>
                      <w:szCs w:val="28"/>
                    </w:rPr>
                  </w:pPr>
                  <w:r>
                    <w:rPr>
                      <w:rFonts w:ascii="Verdana" w:hAnsi="Verdana" w:cs="Verdana"/>
                      <w:color w:val="000000"/>
                      <w:sz w:val="28"/>
                      <w:szCs w:val="28"/>
                    </w:rPr>
                    <w:t>{{ strasse_nr }}</w:t>
                  </w:r>
                </w:p>
                <w:p w14:paraId="42D8918B" w14:textId="77777777" w:rsidR="000C673A" w:rsidRDefault="00420C2E">
                  <w:pPr>
                    <w:rPr>
                      <w:rFonts w:ascii="Verdana" w:hAnsi="Verdana" w:cs="Verdana"/>
                      <w:sz w:val="28"/>
                      <w:szCs w:val="28"/>
                    </w:rPr>
                  </w:pPr>
                  <w:r>
                    <w:rPr>
                      <w:rFonts w:ascii="Verdana" w:hAnsi="Verdana" w:cs="Verdana"/>
                      <w:color w:val="000000"/>
                      <w:sz w:val="28"/>
                      <w:szCs w:val="28"/>
                    </w:rPr>
                    <w:t>{{ plz }} {{ ort }}</w:t>
                  </w:r>
                </w:p>
              </w:txbxContent>
            </v:textbox>
          </v:rect>
        </w:pict>
      </w:r>
      <w:r>
        <w:rPr>
          <w:rFonts w:ascii="Verdana" w:hAnsi="Verdana" w:cs="Verdana"/>
          <w:b/>
          <w:bCs/>
          <w:sz w:val="18"/>
          <w:szCs w:val="18"/>
        </w:rPr>
        <w:br/>
      </w:r>
      <w:r>
        <w:rPr>
          <w:rFonts w:ascii="Verdana" w:hAnsi="Verdana" w:cs="Verdana"/>
          <w:b/>
          <w:bCs/>
          <w:sz w:val="16"/>
          <w:szCs w:val="16"/>
        </w:rPr>
        <w:t xml:space="preserve">JOSEF  KARGL </w:t>
      </w:r>
      <w:r>
        <w:rPr>
          <w:rFonts w:ascii="Verdana" w:hAnsi="Verdana" w:cs="Verdana"/>
          <w:sz w:val="16"/>
          <w:szCs w:val="16"/>
        </w:rPr>
        <w:t>· Traich 2 · 84101 Obersüßbach</w:t>
      </w:r>
      <w:r>
        <w:rPr>
          <w:rFonts w:ascii="Verdana" w:hAnsi="Verdana" w:cs="Verdana"/>
          <w:sz w:val="16"/>
          <w:szCs w:val="16"/>
        </w:rPr>
        <w:tab/>
      </w:r>
      <w:r>
        <w:rPr>
          <w:rFonts w:ascii="Verdana" w:hAnsi="Verdana" w:cs="Verdana"/>
          <w:sz w:val="16"/>
          <w:szCs w:val="16"/>
        </w:rPr>
        <w:tab/>
      </w:r>
      <w:r>
        <w:rPr>
          <w:rFonts w:ascii="Verdana" w:hAnsi="Verdana" w:cs="Verdana"/>
          <w:sz w:val="16"/>
          <w:szCs w:val="16"/>
        </w:rPr>
        <w:tab/>
        <w:t xml:space="preserve">        </w:t>
      </w:r>
      <w:r>
        <w:rPr>
          <w:rFonts w:ascii="Verdana" w:hAnsi="Verdana" w:cs="Verdana"/>
          <w:sz w:val="22"/>
          <w:szCs w:val="22"/>
        </w:rPr>
        <w:t>Inhaber Reinhard Kargl</w:t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  <w:t xml:space="preserve">     Traich 2 </w:t>
      </w:r>
    </w:p>
    <w:p w14:paraId="16D44DDB" w14:textId="77777777" w:rsidR="000C673A" w:rsidRDefault="006A25D7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  <w:t>84101 Obersüßbach</w:t>
      </w:r>
    </w:p>
    <w:p w14:paraId="69BB891F" w14:textId="77777777" w:rsidR="000C673A" w:rsidRDefault="00420C2E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  <w:t xml:space="preserve">Tel. </w:t>
      </w:r>
      <w:r>
        <w:rPr>
          <w:rFonts w:ascii="Verdana" w:hAnsi="Verdana" w:cs="Verdana"/>
          <w:sz w:val="22"/>
          <w:szCs w:val="22"/>
        </w:rPr>
        <w:tab/>
        <w:t>(0 87 54)    2 13</w:t>
      </w:r>
    </w:p>
    <w:p w14:paraId="5A885DCD" w14:textId="77777777" w:rsidR="000C673A" w:rsidRDefault="00420C2E">
      <w:pPr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  <w:t xml:space="preserve">Fax </w:t>
      </w:r>
      <w:r>
        <w:rPr>
          <w:rFonts w:ascii="Verdana" w:hAnsi="Verdana" w:cs="Verdana"/>
          <w:sz w:val="22"/>
          <w:szCs w:val="22"/>
        </w:rPr>
        <w:tab/>
        <w:t>(0 87 54)  12 29</w:t>
      </w:r>
    </w:p>
    <w:p w14:paraId="3C835EC2" w14:textId="77777777" w:rsidR="000C673A" w:rsidRDefault="00420C2E">
      <w:pPr>
        <w:ind w:left="5672" w:firstLine="709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Steuer-Nr.: 132/234/70542</w:t>
      </w:r>
    </w:p>
    <w:p w14:paraId="16D717CA" w14:textId="77777777" w:rsidR="000C673A" w:rsidRDefault="00420C2E">
      <w:pPr>
        <w:ind w:left="5672" w:firstLine="709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>Ust-IdNr.:   DE128890175</w:t>
      </w:r>
    </w:p>
    <w:p w14:paraId="54B855A8" w14:textId="77777777" w:rsidR="000C673A" w:rsidRDefault="00420C2E">
      <w:pPr>
        <w:rPr>
          <w:rFonts w:ascii="Verdana" w:hAnsi="Verdana" w:cs="Verdana"/>
          <w:sz w:val="28"/>
          <w:szCs w:val="28"/>
        </w:rPr>
      </w:pP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  <w:r>
        <w:rPr>
          <w:rFonts w:ascii="Verdana" w:hAnsi="Verdana" w:cs="Verdana"/>
          <w:sz w:val="22"/>
          <w:szCs w:val="22"/>
        </w:rPr>
        <w:tab/>
      </w:r>
    </w:p>
    <w:p w14:paraId="3EBAED7E" w14:textId="77777777" w:rsidR="000C673A" w:rsidRDefault="000C673A">
      <w:pPr>
        <w:rPr>
          <w:rFonts w:ascii="Verdana" w:hAnsi="Verdana" w:cs="Verdana"/>
          <w:sz w:val="28"/>
          <w:szCs w:val="28"/>
        </w:rPr>
      </w:pPr>
    </w:p>
    <w:p w14:paraId="2435BDFC" w14:textId="77777777" w:rsidR="000C673A" w:rsidRDefault="00420C2E">
      <w:pPr>
        <w:pBdr>
          <w:top w:val="single" w:sz="4" w:space="0" w:color="000000"/>
          <w:left w:val="single" w:sz="4" w:space="1" w:color="000000"/>
          <w:bottom w:val="single" w:sz="4" w:space="1" w:color="000000"/>
          <w:right w:val="single" w:sz="4" w:space="0" w:color="000000"/>
        </w:pBdr>
      </w:pPr>
      <w:r>
        <w:rPr>
          <w:rFonts w:ascii="Verdana" w:hAnsi="Verdana" w:cs="Verdana"/>
          <w:b/>
          <w:sz w:val="28"/>
          <w:szCs w:val="28"/>
        </w:rPr>
        <w:t xml:space="preserve">RECHNUNG Nr. </w:t>
      </w:r>
      <w:r w:rsidR="00232C38" w:rsidRPr="00232C38">
        <w:rPr>
          <w:rFonts w:ascii="Verdana" w:hAnsi="Verdana" w:cs="Verdana"/>
          <w:b/>
          <w:sz w:val="28"/>
          <w:szCs w:val="28"/>
        </w:rPr>
        <w:t>{{rechnungsnummer}}</w:t>
      </w:r>
      <w:r>
        <w:rPr>
          <w:rFonts w:ascii="Verdana" w:hAnsi="Verdana" w:cs="Verdana"/>
          <w:b/>
          <w:sz w:val="28"/>
          <w:szCs w:val="28"/>
        </w:rPr>
        <w:tab/>
        <w:t xml:space="preserve">      </w:t>
      </w:r>
      <w:r>
        <w:rPr>
          <w:rFonts w:ascii="Verdana" w:hAnsi="Verdana" w:cs="Verdana"/>
          <w:b/>
          <w:sz w:val="28"/>
          <w:szCs w:val="28"/>
        </w:rPr>
        <w:tab/>
      </w:r>
      <w:r>
        <w:rPr>
          <w:rFonts w:ascii="Verdana" w:hAnsi="Verdana" w:cs="Verdana"/>
          <w:b/>
          <w:sz w:val="28"/>
          <w:szCs w:val="28"/>
        </w:rPr>
        <w:tab/>
      </w:r>
      <w:r>
        <w:rPr>
          <w:rFonts w:ascii="Verdana" w:hAnsi="Verdana" w:cs="Verdana"/>
          <w:b/>
          <w:sz w:val="28"/>
          <w:szCs w:val="28"/>
        </w:rPr>
        <w:tab/>
        <w:t>Datum: {{ datum }}</w:t>
      </w:r>
    </w:p>
    <w:p w14:paraId="3CC643C4" w14:textId="77777777" w:rsidR="000C673A" w:rsidRDefault="000C673A">
      <w:pPr>
        <w:rPr>
          <w:rFonts w:ascii="Verdana" w:hAnsi="Verdana" w:cs="Verdana"/>
          <w:b/>
          <w:sz w:val="16"/>
          <w:szCs w:val="16"/>
        </w:rPr>
      </w:pPr>
    </w:p>
    <w:tbl>
      <w:tblPr>
        <w:tblW w:w="9783" w:type="dxa"/>
        <w:tblInd w:w="-7" w:type="dxa"/>
        <w:tblLayout w:type="fixed"/>
        <w:tblLook w:val="04A0" w:firstRow="1" w:lastRow="0" w:firstColumn="1" w:lastColumn="0" w:noHBand="0" w:noVBand="1"/>
      </w:tblPr>
      <w:tblGrid>
        <w:gridCol w:w="5814"/>
        <w:gridCol w:w="1985"/>
        <w:gridCol w:w="1984"/>
      </w:tblGrid>
      <w:tr w:rsidR="000C673A" w14:paraId="50EAACEE" w14:textId="77777777" w:rsidTr="0078297A">
        <w:trPr>
          <w:trHeight w:val="420"/>
        </w:trPr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227A2A" w14:textId="77777777" w:rsidR="000C673A" w:rsidRDefault="00420C2E">
            <w:pPr>
              <w:rPr>
                <w:rFonts w:ascii="Verdana" w:hAnsi="Verdana" w:cs="Verdana"/>
                <w:bCs/>
              </w:rPr>
            </w:pPr>
            <w:r>
              <w:rPr>
                <w:rFonts w:ascii="Verdana" w:hAnsi="Verdana" w:cs="Verdana"/>
                <w:bCs/>
              </w:rPr>
              <w:t>Rechnungspositionen</w:t>
            </w:r>
            <w:r>
              <w:rPr>
                <w:rFonts w:ascii="Verdana" w:hAnsi="Verdana" w:cs="Verdana"/>
                <w:bCs/>
              </w:rPr>
              <w:tab/>
            </w:r>
            <w:r>
              <w:rPr>
                <w:rFonts w:ascii="Verdana" w:hAnsi="Verdana" w:cs="Verdana"/>
                <w:bCs/>
              </w:rPr>
              <w:tab/>
            </w:r>
            <w:r>
              <w:rPr>
                <w:rFonts w:ascii="Verdana" w:hAnsi="Verdana" w:cs="Verdana"/>
                <w:bCs/>
              </w:rPr>
              <w:tab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56D6E" w14:textId="77777777" w:rsidR="000C673A" w:rsidRDefault="00420C2E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Einzelpreis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FC70" w14:textId="77777777" w:rsidR="000C673A" w:rsidRDefault="00420C2E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Gesamtpreis</w:t>
            </w:r>
          </w:p>
          <w:p w14:paraId="6268289B" w14:textId="77777777" w:rsidR="000C673A" w:rsidRDefault="000C673A">
            <w:pPr>
              <w:rPr>
                <w:rFonts w:ascii="Verdana" w:hAnsi="Verdana" w:cs="Verdana"/>
              </w:rPr>
            </w:pPr>
          </w:p>
        </w:tc>
      </w:tr>
      <w:tr w:rsidR="000C673A" w14:paraId="4BE3503B" w14:textId="77777777" w:rsidTr="0078297A">
        <w:trPr>
          <w:trHeight w:val="5242"/>
        </w:trPr>
        <w:tc>
          <w:tcPr>
            <w:tcW w:w="5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F91282" w14:textId="77777777" w:rsidR="000C673A" w:rsidRDefault="000C673A">
            <w:pPr>
              <w:pBdr>
                <w:bottom w:val="single" w:sz="12" w:space="1" w:color="000000"/>
              </w:pBdr>
              <w:snapToGrid w:val="0"/>
              <w:rPr>
                <w:rFonts w:ascii="Verdana" w:hAnsi="Verdana" w:cs="Verdana"/>
              </w:rPr>
            </w:pPr>
          </w:p>
          <w:p w14:paraId="4F47DC38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beschreibungstext }}</w:t>
            </w:r>
          </w:p>
          <w:p w14:paraId="12D825C4" w14:textId="77777777" w:rsidR="000C673A" w:rsidRDefault="000C673A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092D8661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position1 }}</w:t>
            </w:r>
          </w:p>
          <w:p w14:paraId="3288F73A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position2 }}</w:t>
            </w:r>
          </w:p>
          <w:p w14:paraId="4B814A8E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position3 }}</w:t>
            </w:r>
          </w:p>
          <w:p w14:paraId="3A16054D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position4 }}</w:t>
            </w:r>
          </w:p>
          <w:p w14:paraId="79D61B08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position5 }}</w:t>
            </w:r>
          </w:p>
          <w:p w14:paraId="25D80DB9" w14:textId="77777777" w:rsidR="000C673A" w:rsidRDefault="00420C2E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 xml:space="preserve">{{ position6 }} </w:t>
            </w:r>
          </w:p>
          <w:p w14:paraId="6C9349CC" w14:textId="77777777" w:rsidR="0078297A" w:rsidRDefault="0078297A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6982FDE9" w14:textId="77777777" w:rsidR="0078297A" w:rsidRDefault="0078297A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6153B593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6369B1C0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68D4FB6C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4DBE54EC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19CCB0C9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5CA6DAB2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0820CA0A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6CF3A045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59587193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  <w:p w14:paraId="3109EDA5" w14:textId="77777777" w:rsidR="000C0EF0" w:rsidRDefault="000C0EF0">
            <w:pPr>
              <w:pBdr>
                <w:bottom w:val="single" w:sz="12" w:space="1" w:color="000000"/>
              </w:pBdr>
              <w:rPr>
                <w:rFonts w:ascii="Verdana" w:hAnsi="Verdana" w:cs="Verdan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E933A" w14:textId="77777777" w:rsidR="000C673A" w:rsidRDefault="000C673A">
            <w:pPr>
              <w:snapToGrid w:val="0"/>
              <w:rPr>
                <w:rFonts w:ascii="Verdana" w:hAnsi="Verdana" w:cs="Verdana"/>
              </w:rPr>
            </w:pPr>
          </w:p>
          <w:p w14:paraId="2F93126E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3836D131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2A04065D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 xml:space="preserve">{{ einzelpreis1 }} </w:t>
            </w:r>
          </w:p>
          <w:p w14:paraId="7774F526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einzelpreis2 }}</w:t>
            </w:r>
          </w:p>
          <w:p w14:paraId="5CEDAB10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einzelpreis3 }}</w:t>
            </w:r>
          </w:p>
          <w:p w14:paraId="24C8732F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einzelpreis4 }}</w:t>
            </w:r>
          </w:p>
          <w:p w14:paraId="38F79AE8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einzelpreis5 }}</w:t>
            </w:r>
          </w:p>
          <w:p w14:paraId="0DFE7F0A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einzelpreis6 }}</w:t>
            </w:r>
          </w:p>
          <w:p w14:paraId="775C646B" w14:textId="77777777" w:rsidR="000C673A" w:rsidRDefault="000C673A">
            <w:pPr>
              <w:jc w:val="center"/>
              <w:rPr>
                <w:rFonts w:ascii="Verdana" w:hAnsi="Verdana" w:cs="Verdana"/>
              </w:rPr>
            </w:pPr>
          </w:p>
          <w:p w14:paraId="2E854925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4A53D60D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0D4780C0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0B22F8EE" w14:textId="77777777" w:rsidR="000C673A" w:rsidRDefault="000C673A">
            <w:pPr>
              <w:rPr>
                <w:rFonts w:ascii="Verdana" w:hAnsi="Verdana" w:cs="Verdana"/>
              </w:rPr>
            </w:pPr>
          </w:p>
          <w:p w14:paraId="57B47842" w14:textId="77777777" w:rsidR="000C673A" w:rsidRDefault="000C673A">
            <w:pPr>
              <w:rPr>
                <w:rFonts w:ascii="Verdana" w:hAnsi="Verdana" w:cs="Verdana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65DA" w14:textId="77777777" w:rsidR="000C673A" w:rsidRDefault="000C673A">
            <w:pPr>
              <w:snapToGrid w:val="0"/>
              <w:rPr>
                <w:rFonts w:ascii="Verdana" w:hAnsi="Verdana" w:cs="Verdana"/>
              </w:rPr>
            </w:pPr>
          </w:p>
          <w:p w14:paraId="762E28EB" w14:textId="77777777" w:rsidR="000C673A" w:rsidRDefault="000C673A">
            <w:pPr>
              <w:rPr>
                <w:rFonts w:ascii="Verdana" w:hAnsi="Verdana" w:cs="Verdana"/>
              </w:rPr>
            </w:pPr>
          </w:p>
          <w:p w14:paraId="63E4BF92" w14:textId="77777777" w:rsidR="000C673A" w:rsidRDefault="000C673A">
            <w:pPr>
              <w:rPr>
                <w:rFonts w:ascii="Verdana" w:hAnsi="Verdana" w:cs="Verdana"/>
              </w:rPr>
            </w:pPr>
          </w:p>
          <w:p w14:paraId="59963C26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 xml:space="preserve">{{ gesamtpreis1 }} </w:t>
            </w:r>
          </w:p>
          <w:p w14:paraId="738E5E29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gesamtpreis2 }}</w:t>
            </w:r>
          </w:p>
          <w:p w14:paraId="37BF3B5D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gesamtpreis3 }}</w:t>
            </w:r>
          </w:p>
          <w:p w14:paraId="3E552AFD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gesamtpreis4 }}</w:t>
            </w:r>
          </w:p>
          <w:p w14:paraId="645EFB55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gesamtpreis5 }}</w:t>
            </w:r>
          </w:p>
          <w:p w14:paraId="2ADCDA66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gesamtpreis6 }}</w:t>
            </w:r>
          </w:p>
          <w:p w14:paraId="75B351D2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  <w:p w14:paraId="7B56CC2A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</w:tc>
      </w:tr>
      <w:tr w:rsidR="000C673A" w14:paraId="49E3C3D9" w14:textId="77777777" w:rsidTr="0078297A">
        <w:trPr>
          <w:trHeight w:val="90"/>
        </w:trPr>
        <w:tc>
          <w:tcPr>
            <w:tcW w:w="5814" w:type="dxa"/>
            <w:tcBorders>
              <w:left w:val="single" w:sz="4" w:space="0" w:color="000000"/>
              <w:bottom w:val="single" w:sz="4" w:space="0" w:color="000000"/>
            </w:tcBorders>
          </w:tcPr>
          <w:p w14:paraId="6A89D3B4" w14:textId="77777777" w:rsidR="000C673A" w:rsidRDefault="00420C2E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Nettobetrag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448B8C4A" w14:textId="77777777" w:rsidR="000C673A" w:rsidRDefault="000C673A">
            <w:pPr>
              <w:snapToGrid w:val="0"/>
              <w:jc w:val="right"/>
              <w:rPr>
                <w:rFonts w:ascii="Verdana" w:hAnsi="Verdana" w:cs="Verdana"/>
              </w:rPr>
            </w:pP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</w:tcPr>
          <w:p w14:paraId="3891BBF0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netto }}</w:t>
            </w:r>
          </w:p>
        </w:tc>
      </w:tr>
      <w:tr w:rsidR="000C673A" w14:paraId="3E5B33B7" w14:textId="77777777" w:rsidTr="0078297A">
        <w:trPr>
          <w:trHeight w:val="59"/>
        </w:trPr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D379F" w14:textId="77777777" w:rsidR="000C673A" w:rsidRDefault="00420C2E">
            <w:pPr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19 % Mehrwertsteuer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</w:tcBorders>
          </w:tcPr>
          <w:p w14:paraId="5EAB95CB" w14:textId="77777777" w:rsidR="000C673A" w:rsidRDefault="000C673A">
            <w:pPr>
              <w:snapToGrid w:val="0"/>
              <w:jc w:val="right"/>
              <w:rPr>
                <w:rFonts w:ascii="Verdana" w:hAnsi="Verdana" w:cs="Verdana"/>
              </w:rPr>
            </w:pPr>
          </w:p>
          <w:p w14:paraId="779E6E13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CD3C" w14:textId="77777777" w:rsidR="000C673A" w:rsidRDefault="00420C2E">
            <w:pPr>
              <w:jc w:val="right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{{ mwst }}</w:t>
            </w:r>
          </w:p>
        </w:tc>
      </w:tr>
      <w:tr w:rsidR="000C673A" w14:paraId="2EB66E06" w14:textId="77777777" w:rsidTr="0078297A">
        <w:trPr>
          <w:trHeight w:val="59"/>
        </w:trPr>
        <w:tc>
          <w:tcPr>
            <w:tcW w:w="5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BC0CE" w14:textId="77777777" w:rsidR="000C673A" w:rsidRDefault="00420C2E">
            <w:pPr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Rechnungsbetrag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</w:tcBorders>
          </w:tcPr>
          <w:p w14:paraId="48808A0F" w14:textId="77777777" w:rsidR="000C673A" w:rsidRDefault="000C673A">
            <w:pPr>
              <w:snapToGrid w:val="0"/>
              <w:jc w:val="right"/>
              <w:rPr>
                <w:rFonts w:ascii="Verdana" w:hAnsi="Verdana" w:cs="Verdana"/>
              </w:rPr>
            </w:pPr>
          </w:p>
          <w:p w14:paraId="063D3885" w14:textId="77777777" w:rsidR="000C673A" w:rsidRDefault="000C673A">
            <w:pPr>
              <w:jc w:val="right"/>
              <w:rPr>
                <w:rFonts w:ascii="Verdana" w:hAnsi="Verdana" w:cs="Verdana"/>
              </w:rPr>
            </w:pP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FC56" w14:textId="77777777" w:rsidR="000C673A" w:rsidRDefault="00420C2E">
            <w:pPr>
              <w:jc w:val="right"/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{{ brutto }}</w:t>
            </w:r>
          </w:p>
        </w:tc>
      </w:tr>
    </w:tbl>
    <w:p w14:paraId="27A79C8B" w14:textId="77777777" w:rsidR="000C673A" w:rsidRDefault="00420C2E">
      <w:pPr>
        <w:jc w:val="center"/>
        <w:rPr>
          <w:rFonts w:ascii="Verdana" w:hAnsi="Verdana" w:cs="Verdana"/>
          <w:b/>
          <w:sz w:val="22"/>
          <w:szCs w:val="22"/>
        </w:rPr>
      </w:pPr>
      <w:r>
        <w:rPr>
          <w:rFonts w:ascii="Verdana" w:hAnsi="Verdana" w:cs="Verdana"/>
          <w:b/>
          <w:sz w:val="22"/>
          <w:szCs w:val="22"/>
        </w:rPr>
        <w:t>Wir danken Ihnen für Ihren Auftrag!</w:t>
      </w:r>
    </w:p>
    <w:p w14:paraId="642D5B75" w14:textId="77777777" w:rsidR="000C673A" w:rsidRDefault="00420C2E">
      <w:pPr>
        <w:jc w:val="center"/>
        <w:rPr>
          <w:rFonts w:ascii="Verdana" w:hAnsi="Verdana" w:cs="Verdana"/>
          <w:i/>
          <w:iCs/>
          <w:sz w:val="22"/>
          <w:szCs w:val="22"/>
        </w:rPr>
      </w:pPr>
      <w:r>
        <w:rPr>
          <w:rFonts w:ascii="Verdana" w:hAnsi="Verdana" w:cs="Verdana"/>
          <w:i/>
          <w:iCs/>
          <w:sz w:val="22"/>
          <w:szCs w:val="22"/>
        </w:rPr>
        <w:lastRenderedPageBreak/>
        <w:t>{{ hinweis }}</w:t>
      </w:r>
    </w:p>
    <w:sectPr w:rsidR="000C67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77" w:right="1077" w:bottom="777" w:left="107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4EC77" w14:textId="77777777" w:rsidR="00420C2E" w:rsidRDefault="00420C2E">
      <w:r>
        <w:separator/>
      </w:r>
    </w:p>
  </w:endnote>
  <w:endnote w:type="continuationSeparator" w:id="0">
    <w:p w14:paraId="5FC85EF6" w14:textId="77777777" w:rsidR="00420C2E" w:rsidRDefault="0042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B235" w14:textId="77777777" w:rsidR="000C673A" w:rsidRDefault="000C673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1D39" w14:textId="77777777" w:rsidR="000C673A" w:rsidRDefault="00420C2E">
    <w:pPr>
      <w:jc w:val="center"/>
      <w:rPr>
        <w:rFonts w:ascii="Verdana" w:hAnsi="Verdana" w:cs="Verdana"/>
        <w:sz w:val="20"/>
        <w:szCs w:val="20"/>
      </w:rPr>
    </w:pPr>
    <w:r>
      <w:rPr>
        <w:rFonts w:ascii="Verdana" w:hAnsi="Verdana" w:cs="Verdana"/>
        <w:sz w:val="20"/>
        <w:szCs w:val="20"/>
      </w:rPr>
      <w:t>Raiffeisenbank Landshuter Land eG</w:t>
    </w:r>
  </w:p>
  <w:p w14:paraId="27F1DFB0" w14:textId="77777777" w:rsidR="000C673A" w:rsidRDefault="00420C2E">
    <w:pPr>
      <w:jc w:val="center"/>
      <w:rPr>
        <w:rFonts w:ascii="Verdana" w:hAnsi="Verdana" w:cs="Verdana"/>
        <w:sz w:val="20"/>
        <w:szCs w:val="20"/>
      </w:rPr>
    </w:pPr>
    <w:r>
      <w:rPr>
        <w:rFonts w:ascii="Verdana" w:hAnsi="Verdana" w:cs="Verdana"/>
        <w:sz w:val="20"/>
        <w:szCs w:val="20"/>
      </w:rPr>
      <w:t>BLZ:DE 41 7436 2663 0005 5198 70 | BIC: GENODEF1ERG</w:t>
    </w:r>
  </w:p>
  <w:p w14:paraId="051F1D76" w14:textId="77777777" w:rsidR="000C673A" w:rsidRDefault="00420C2E">
    <w:pPr>
      <w:jc w:val="center"/>
      <w:rPr>
        <w:rFonts w:ascii="Verdana" w:hAnsi="Verdana" w:cs="Verdana"/>
        <w:b/>
        <w:bCs/>
        <w:sz w:val="20"/>
        <w:szCs w:val="20"/>
      </w:rPr>
    </w:pPr>
    <w:r>
      <w:rPr>
        <w:rFonts w:ascii="Verdana" w:hAnsi="Verdana" w:cs="Verdana"/>
        <w:b/>
        <w:bCs/>
        <w:sz w:val="20"/>
        <w:szCs w:val="20"/>
      </w:rPr>
      <w:t>Zahlung erbitten wir binnen 8 Tagen netto Kasse.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55EC" w14:textId="77777777" w:rsidR="000C673A" w:rsidRDefault="00420C2E">
    <w:pPr>
      <w:jc w:val="center"/>
      <w:rPr>
        <w:rFonts w:ascii="Verdana" w:hAnsi="Verdana" w:cs="Verdana"/>
        <w:sz w:val="20"/>
        <w:szCs w:val="20"/>
      </w:rPr>
    </w:pPr>
    <w:r>
      <w:rPr>
        <w:rFonts w:ascii="Verdana" w:hAnsi="Verdana" w:cs="Verdana"/>
        <w:sz w:val="20"/>
        <w:szCs w:val="20"/>
      </w:rPr>
      <w:t>Raiffeisenbank Landshuter Land eG</w:t>
    </w:r>
  </w:p>
  <w:p w14:paraId="2B321E58" w14:textId="77777777" w:rsidR="000C673A" w:rsidRDefault="00420C2E">
    <w:pPr>
      <w:jc w:val="center"/>
      <w:rPr>
        <w:rFonts w:ascii="Verdana" w:hAnsi="Verdana" w:cs="Verdana"/>
        <w:sz w:val="20"/>
        <w:szCs w:val="20"/>
      </w:rPr>
    </w:pPr>
    <w:r>
      <w:rPr>
        <w:rFonts w:ascii="Verdana" w:hAnsi="Verdana" w:cs="Verdana"/>
        <w:sz w:val="20"/>
        <w:szCs w:val="20"/>
      </w:rPr>
      <w:t>BLZ:DE 41 7436 2663 0005 5198 70 | BIC: GENODEF1ERG</w:t>
    </w:r>
  </w:p>
  <w:p w14:paraId="3CC2E71E" w14:textId="77777777" w:rsidR="000C673A" w:rsidRDefault="00420C2E">
    <w:pPr>
      <w:jc w:val="center"/>
      <w:rPr>
        <w:rFonts w:ascii="Verdana" w:hAnsi="Verdana" w:cs="Verdana"/>
        <w:b/>
        <w:bCs/>
        <w:sz w:val="20"/>
        <w:szCs w:val="20"/>
      </w:rPr>
    </w:pPr>
    <w:r>
      <w:rPr>
        <w:rFonts w:ascii="Verdana" w:hAnsi="Verdana" w:cs="Verdana"/>
        <w:b/>
        <w:bCs/>
        <w:sz w:val="20"/>
        <w:szCs w:val="20"/>
      </w:rPr>
      <w:t>Zahlung erbitten wir binnen 8 Tagen netto Kasse.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EB18" w14:textId="77777777" w:rsidR="00420C2E" w:rsidRDefault="00420C2E">
      <w:r>
        <w:separator/>
      </w:r>
    </w:p>
  </w:footnote>
  <w:footnote w:type="continuationSeparator" w:id="0">
    <w:p w14:paraId="289FBD95" w14:textId="77777777" w:rsidR="00420C2E" w:rsidRDefault="00420C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B0D5" w14:textId="77777777" w:rsidR="000C673A" w:rsidRDefault="000C673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EDA6" w14:textId="77777777" w:rsidR="000C673A" w:rsidRDefault="000C673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49D3" w14:textId="77777777" w:rsidR="000C673A" w:rsidRDefault="000C673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E9B"/>
    <w:multiLevelType w:val="multilevel"/>
    <w:tmpl w:val="A80C632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none"/>
      <w:pStyle w:val="berschrift2"/>
      <w:suff w:val="nothing"/>
      <w:lvlText w:val="%2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none"/>
      <w:pStyle w:val="berschrift3"/>
      <w:suff w:val="nothing"/>
      <w:lvlText w:val="%3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1" w15:restartNumberingAfterBreak="0">
    <w:nsid w:val="3DF365BC"/>
    <w:multiLevelType w:val="multilevel"/>
    <w:tmpl w:val="4140A66C"/>
    <w:lvl w:ilvl="0">
      <w:start w:val="1"/>
      <w:numFmt w:val="decimal"/>
      <w:pStyle w:val="berschrift3a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decimal"/>
      <w:lvlText w:val=".%6.%7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decimal"/>
      <w:lvlText w:val=".%6.%7.%8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decimal"/>
      <w:lvlText w:val=".%6.%7.%8.%9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abstractNum w:abstractNumId="2" w15:restartNumberingAfterBreak="0">
    <w:nsid w:val="624F3A00"/>
    <w:multiLevelType w:val="multilevel"/>
    <w:tmpl w:val="C1962D8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9E22780"/>
    <w:multiLevelType w:val="multilevel"/>
    <w:tmpl w:val="22FEBB18"/>
    <w:lvl w:ilvl="0">
      <w:start w:val="1"/>
      <w:numFmt w:val="decimal"/>
      <w:pStyle w:val="Formatvorlage1"/>
      <w:lvlText w:val="%1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6">
      <w:start w:val="1"/>
      <w:numFmt w:val="decimal"/>
      <w:lvlText w:val=".%6.%7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7">
      <w:start w:val="1"/>
      <w:numFmt w:val="decimal"/>
      <w:lvlText w:val=".%6.%7.%8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8">
      <w:start w:val="1"/>
      <w:numFmt w:val="decimal"/>
      <w:lvlText w:val=".%6.%7.%8.%9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</w:abstractNum>
  <w:num w:numId="1" w16cid:durableId="37169795">
    <w:abstractNumId w:val="0"/>
  </w:num>
  <w:num w:numId="2" w16cid:durableId="803038929">
    <w:abstractNumId w:val="3"/>
  </w:num>
  <w:num w:numId="3" w16cid:durableId="636032196">
    <w:abstractNumId w:val="1"/>
  </w:num>
  <w:num w:numId="4" w16cid:durableId="1427578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gutterAtTop/>
  <w:attachedTemplate r:id="rId1"/>
  <w:doNotTrackMoves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CB0"/>
    <w:rsid w:val="00065CB0"/>
    <w:rsid w:val="000C065A"/>
    <w:rsid w:val="000C0EF0"/>
    <w:rsid w:val="000C673A"/>
    <w:rsid w:val="00114782"/>
    <w:rsid w:val="00232C38"/>
    <w:rsid w:val="00295FAA"/>
    <w:rsid w:val="00315BA0"/>
    <w:rsid w:val="00420C2E"/>
    <w:rsid w:val="00427455"/>
    <w:rsid w:val="00444A0B"/>
    <w:rsid w:val="004642D5"/>
    <w:rsid w:val="006A25D7"/>
    <w:rsid w:val="0078297A"/>
    <w:rsid w:val="00986100"/>
    <w:rsid w:val="00C87C31"/>
    <w:rsid w:val="00F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ADCCF06"/>
  <w15:docId w15:val="{A8D6CEF5-E89E-2144-A564-3A2BB2F4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overflowPunct w:val="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  <w:rPr>
      <w:strike w:val="0"/>
      <w:dstrike w:val="0"/>
    </w:rPr>
  </w:style>
  <w:style w:type="character" w:customStyle="1" w:styleId="WW8Num2z0">
    <w:name w:val="WW8Num2z0"/>
    <w:qFormat/>
    <w:rPr>
      <w:strike w:val="0"/>
      <w:dstrike w:val="0"/>
    </w:rPr>
  </w:style>
  <w:style w:type="character" w:customStyle="1" w:styleId="WW8Num3z0">
    <w:name w:val="WW8Num3z0"/>
    <w:qFormat/>
    <w:rPr>
      <w:strike w:val="0"/>
      <w:dstrike w:val="0"/>
    </w:rPr>
  </w:style>
  <w:style w:type="character" w:customStyle="1" w:styleId="WW8Num5z0">
    <w:name w:val="WW8Num5z0"/>
    <w:basedOn w:val="Absatz-Standardschriftart"/>
    <w:qFormat/>
  </w:style>
  <w:style w:type="character" w:customStyle="1" w:styleId="Absatz-Standardschriftart0">
    <w:name w:val="Absatz-Standardschriftart*"/>
    <w:basedOn w:val="Absatz-Standardschriftart"/>
    <w:qFormat/>
  </w:style>
  <w:style w:type="character" w:customStyle="1" w:styleId="Absatz-Standardschriftart1">
    <w:name w:val="Absatz-Standardschriftart1"/>
    <w:basedOn w:val="Absatz-Standardschriftart"/>
    <w:qFormat/>
  </w:style>
  <w:style w:type="character" w:styleId="Hyperlink">
    <w:name w:val="Hyperlink"/>
    <w:rPr>
      <w:color w:val="0000FF"/>
      <w:u w:val="single"/>
    </w:rPr>
  </w:style>
  <w:style w:type="character" w:customStyle="1" w:styleId="Nummerierungszeichenuser">
    <w:name w:val="Nummerierungszeichen (user)"/>
    <w:basedOn w:val="Absatz-Standardschriftart"/>
    <w:qFormat/>
  </w:style>
  <w:style w:type="character" w:customStyle="1" w:styleId="KopfzeileZchn">
    <w:name w:val="Kopfzeile Zchn"/>
    <w:qFormat/>
    <w:rPr>
      <w:sz w:val="24"/>
      <w:szCs w:val="24"/>
    </w:rPr>
  </w:style>
  <w:style w:type="character" w:customStyle="1" w:styleId="FuzeileZchn">
    <w:name w:val="Fußzeile Zchn"/>
    <w:qFormat/>
    <w:rPr>
      <w:sz w:val="24"/>
      <w:szCs w:val="24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Ari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 Unicode M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cs="Arial"/>
    </w:rPr>
  </w:style>
  <w:style w:type="paragraph" w:customStyle="1" w:styleId="Beschriftung1">
    <w:name w:val="Beschriftung1"/>
    <w:basedOn w:val="Standard"/>
    <w:qFormat/>
    <w:pPr>
      <w:suppressLineNumbers/>
      <w:spacing w:before="120" w:after="120"/>
    </w:pPr>
    <w:rPr>
      <w:rFonts w:cs="Arial"/>
      <w:i/>
    </w:rPr>
  </w:style>
  <w:style w:type="paragraph" w:customStyle="1" w:styleId="Formatvorlage1">
    <w:name w:val="Formatvorlage1"/>
    <w:basedOn w:val="berschrift3"/>
    <w:qFormat/>
    <w:pPr>
      <w:keepLines/>
      <w:numPr>
        <w:ilvl w:val="0"/>
        <w:numId w:val="2"/>
      </w:numPr>
      <w:tabs>
        <w:tab w:val="clear" w:pos="0"/>
        <w:tab w:val="left" w:pos="1134"/>
      </w:tabs>
      <w:spacing w:before="300" w:after="300"/>
      <w:ind w:left="1134" w:hanging="1134"/>
      <w:outlineLvl w:val="9"/>
    </w:pPr>
    <w:rPr>
      <w:b w:val="0"/>
      <w:sz w:val="24"/>
      <w:szCs w:val="24"/>
    </w:rPr>
  </w:style>
  <w:style w:type="paragraph" w:customStyle="1" w:styleId="berschrift3a">
    <w:name w:val="Überschrift 3a"/>
    <w:basedOn w:val="berschrift2"/>
    <w:qFormat/>
    <w:pPr>
      <w:numPr>
        <w:ilvl w:val="0"/>
        <w:numId w:val="3"/>
      </w:numPr>
      <w:tabs>
        <w:tab w:val="clear" w:pos="0"/>
        <w:tab w:val="left" w:pos="1134"/>
      </w:tabs>
      <w:spacing w:before="300" w:after="300"/>
      <w:ind w:left="1134" w:hanging="1134"/>
      <w:outlineLvl w:val="9"/>
    </w:pPr>
    <w:rPr>
      <w:b w:val="0"/>
      <w:i w:val="0"/>
      <w:sz w:val="32"/>
      <w:szCs w:val="24"/>
    </w:rPr>
  </w:style>
  <w:style w:type="paragraph" w:styleId="Sprechblasentext">
    <w:name w:val="Balloon Text"/>
    <w:basedOn w:val="Standard"/>
    <w:qFormat/>
    <w:rPr>
      <w:rFonts w:ascii="Tahoma" w:hAnsi="Tahoma" w:cs="Tahoma"/>
      <w:sz w:val="16"/>
      <w:szCs w:val="16"/>
    </w:rPr>
  </w:style>
  <w:style w:type="paragraph" w:customStyle="1" w:styleId="TabellenInhalt">
    <w:name w:val="Tabellen Inhalt"/>
    <w:basedOn w:val="Standard"/>
    <w:qFormat/>
    <w:pPr>
      <w:suppressLineNumbers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</w:rPr>
  </w:style>
  <w:style w:type="paragraph" w:customStyle="1" w:styleId="Rahmeninhaltuser">
    <w:name w:val="Rahmeninhalt (user)"/>
    <w:basedOn w:val="Textkrper"/>
    <w:qFormat/>
  </w:style>
  <w:style w:type="paragraph" w:customStyle="1" w:styleId="Kopf-Fuzeileuser">
    <w:name w:val="Kopf-/Fußzeile (user)"/>
    <w:basedOn w:val="Standard"/>
    <w:qFormat/>
    <w:pPr>
      <w:suppressLineNumbers/>
      <w:tabs>
        <w:tab w:val="center" w:pos="4819"/>
        <w:tab w:val="right" w:pos="9638"/>
      </w:tabs>
    </w:p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customStyle="1" w:styleId="Tabelleninhaltuser">
    <w:name w:val="Tabelleninhalt (user)"/>
    <w:basedOn w:val="Standard"/>
    <w:qFormat/>
    <w:pPr>
      <w:widowControl w:val="0"/>
      <w:suppressLineNumbers/>
    </w:pPr>
  </w:style>
  <w:style w:type="paragraph" w:customStyle="1" w:styleId="Tabellenberschriftuser">
    <w:name w:val="Tabellenüberschrift (user)"/>
    <w:basedOn w:val="Tabelleninhaltuser"/>
    <w:qFormat/>
    <w:pPr>
      <w:jc w:val="center"/>
    </w:pPr>
    <w:rPr>
      <w:b/>
    </w:rPr>
  </w:style>
  <w:style w:type="paragraph" w:customStyle="1" w:styleId="Rahmeninhalt">
    <w:name w:val="Rahmeninhalt"/>
    <w:basedOn w:val="Standard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seffischer/Library/CloudStorage/Dropbox/Apps/Claude/Rechnung%20Kargl/template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7FD477-835D-3349-9B15-4F268B9EE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</Template>
  <TotalTime>0</TotalTime>
  <Pages>2</Pages>
  <Words>132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JOSEF KARGL </vt:lpstr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JOSEF KARGL </dc:title>
  <dc:subject/>
  <dc:creator>Sebastian.Fischer</dc:creator>
  <cp:keywords/>
  <dc:description/>
  <cp:lastModifiedBy>Josef Fischer</cp:lastModifiedBy>
  <cp:revision>1</cp:revision>
  <cp:lastPrinted>2026-03-10T07:50:00Z</cp:lastPrinted>
  <dcterms:created xsi:type="dcterms:W3CDTF">2026-04-21T19:03:00Z</dcterms:created>
  <dcterms:modified xsi:type="dcterms:W3CDTF">2026-04-21T19:03:00Z</dcterms:modified>
  <dc:language>de-DE</dc:language>
</cp:coreProperties>
</file>